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760BA7F6" w14:textId="4C82BC23" w:rsidR="002E74E5" w:rsidRPr="002E74E5" w:rsidRDefault="002E74E5" w:rsidP="002E74E5">
      <w:pPr>
        <w:pStyle w:val="QuarterNumber"/>
        <w:jc w:val="center"/>
        <w:rPr>
          <w:sz w:val="56"/>
          <w:szCs w:val="56"/>
        </w:rPr>
      </w:pPr>
      <w:r w:rsidRPr="002E74E5">
        <w:rPr>
          <w:sz w:val="56"/>
          <w:szCs w:val="56"/>
        </w:rPr>
        <w:t>SOFTWARE ENGINEERING 381 – SEN381</w:t>
      </w:r>
      <w:r>
        <w:rPr>
          <w:sz w:val="56"/>
          <w:szCs w:val="56"/>
        </w:rPr>
        <w:t xml:space="preserve"> --TMT</w:t>
      </w:r>
    </w:p>
    <w:p w14:paraId="6CF04B72" w14:textId="77777777" w:rsidR="002E74E5" w:rsidRDefault="002E74E5" w:rsidP="002E74E5">
      <w:pPr>
        <w:pStyle w:val="QuarterNumber"/>
        <w:jc w:val="center"/>
        <w:rPr>
          <w:sz w:val="56"/>
          <w:szCs w:val="56"/>
        </w:rPr>
      </w:pPr>
      <w:r w:rsidRPr="002E74E5">
        <w:rPr>
          <w:sz w:val="56"/>
          <w:szCs w:val="56"/>
        </w:rPr>
        <w:t>CIVICCONNECT PROJECT</w:t>
      </w:r>
    </w:p>
    <w:p w14:paraId="79309160" w14:textId="39D64A61" w:rsidR="002E74E5" w:rsidRPr="002E74E5" w:rsidRDefault="002E74E5" w:rsidP="002E74E5">
      <w:pPr>
        <w:pStyle w:val="QuarterNumber"/>
        <w:jc w:val="center"/>
        <w:rPr>
          <w:sz w:val="56"/>
          <w:szCs w:val="56"/>
        </w:rPr>
      </w:pPr>
      <w:r w:rsidRPr="002E74E5">
        <w:rPr>
          <w:sz w:val="56"/>
          <w:szCs w:val="56"/>
        </w:rPr>
        <w:t>MILESTONE (M1)</w:t>
      </w:r>
    </w:p>
    <w:p w14:paraId="3E144537" w14:textId="77777777" w:rsidR="001F3549" w:rsidRDefault="001F3549" w:rsidP="001F3549"/>
    <w:p w14:paraId="40912F30" w14:textId="77777777" w:rsidR="002E74E5" w:rsidRDefault="002E74E5" w:rsidP="001F3549"/>
    <w:p w14:paraId="5F3949E0" w14:textId="77777777" w:rsidR="002E74E5" w:rsidRDefault="002E74E5" w:rsidP="001F3549"/>
    <w:p w14:paraId="66E0E690" w14:textId="77777777" w:rsidR="002E74E5" w:rsidRDefault="002E74E5" w:rsidP="001F3549"/>
    <w:p w14:paraId="442AEFE0" w14:textId="77777777" w:rsidR="002E74E5" w:rsidRDefault="002E74E5" w:rsidP="001F3549">
      <w:r>
        <w:t>Members:</w:t>
      </w:r>
    </w:p>
    <w:p w14:paraId="681F1419" w14:textId="77777777" w:rsidR="002E74E5" w:rsidRDefault="002E74E5" w:rsidP="001F3549"/>
    <w:p w14:paraId="528660C8" w14:textId="77777777" w:rsidR="002E74E5" w:rsidRDefault="002E74E5" w:rsidP="002E74E5">
      <w:proofErr w:type="spellStart"/>
      <w:r w:rsidRPr="002E74E5">
        <w:rPr>
          <w:b/>
          <w:bCs/>
          <w:sz w:val="40"/>
          <w:szCs w:val="40"/>
        </w:rPr>
        <w:t>T</w:t>
      </w:r>
      <w:r>
        <w:t>inyiko</w:t>
      </w:r>
      <w:proofErr w:type="spellEnd"/>
      <w:r>
        <w:t xml:space="preserve"> </w:t>
      </w:r>
      <w:proofErr w:type="spellStart"/>
      <w:r>
        <w:t>Siwele</w:t>
      </w:r>
      <w:proofErr w:type="spellEnd"/>
      <w:r>
        <w:t xml:space="preserve"> (601726)</w:t>
      </w:r>
    </w:p>
    <w:p w14:paraId="041D37D5" w14:textId="77777777" w:rsidR="002E74E5" w:rsidRDefault="002E74E5" w:rsidP="001F3549">
      <w:r w:rsidRPr="002E74E5">
        <w:rPr>
          <w:b/>
          <w:bCs/>
          <w:sz w:val="40"/>
          <w:szCs w:val="40"/>
        </w:rPr>
        <w:t>M</w:t>
      </w:r>
      <w:r>
        <w:t>utshidzi Nduvheni (601781)</w:t>
      </w:r>
    </w:p>
    <w:p w14:paraId="74FC46A7" w14:textId="59A28CFC" w:rsidR="002E74E5" w:rsidRDefault="002E74E5" w:rsidP="001F3549">
      <w:r w:rsidRPr="002E74E5">
        <w:rPr>
          <w:b/>
          <w:bCs/>
          <w:sz w:val="40"/>
          <w:szCs w:val="40"/>
        </w:rPr>
        <w:t>T</w:t>
      </w:r>
      <w:r>
        <w:t>habang Molise (601586)</w:t>
      </w:r>
    </w:p>
    <w:p w14:paraId="6CBEC21E" w14:textId="77777777" w:rsidR="002E74E5" w:rsidRDefault="002E74E5" w:rsidP="001F3549"/>
    <w:p w14:paraId="34DB7C5A" w14:textId="2289395B" w:rsidR="002E74E5" w:rsidRPr="001F3549" w:rsidRDefault="002E74E5" w:rsidP="001F3549">
      <w:pPr>
        <w:sectPr w:rsidR="002E74E5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12B27D6A" w14:textId="75174174" w:rsidR="00F34678" w:rsidRDefault="00F34678" w:rsidP="001F3549"/>
    <w:sectPr w:rsidR="00F34678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6062F" w14:textId="77777777" w:rsidR="00FC1F8E" w:rsidRDefault="00FC1F8E" w:rsidP="001133A5">
      <w:pPr>
        <w:spacing w:after="0"/>
      </w:pPr>
      <w:r>
        <w:separator/>
      </w:r>
    </w:p>
  </w:endnote>
  <w:endnote w:type="continuationSeparator" w:id="0">
    <w:p w14:paraId="6BDC4DA4" w14:textId="77777777" w:rsidR="00FC1F8E" w:rsidRDefault="00FC1F8E" w:rsidP="001133A5">
      <w:pPr>
        <w:spacing w:after="0"/>
      </w:pPr>
      <w:r>
        <w:continuationSeparator/>
      </w:r>
    </w:p>
  </w:endnote>
  <w:endnote w:type="continuationNotice" w:id="1">
    <w:p w14:paraId="4EE59AE9" w14:textId="77777777" w:rsidR="00FC1F8E" w:rsidRDefault="00FC1F8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B7E93" w14:textId="77777777" w:rsidR="00FC1F8E" w:rsidRDefault="00FC1F8E" w:rsidP="001133A5">
      <w:pPr>
        <w:spacing w:after="0"/>
      </w:pPr>
      <w:r>
        <w:separator/>
      </w:r>
    </w:p>
  </w:footnote>
  <w:footnote w:type="continuationSeparator" w:id="0">
    <w:p w14:paraId="509D9BA1" w14:textId="77777777" w:rsidR="00FC1F8E" w:rsidRDefault="00FC1F8E" w:rsidP="001133A5">
      <w:pPr>
        <w:spacing w:after="0"/>
      </w:pPr>
      <w:r>
        <w:continuationSeparator/>
      </w:r>
    </w:p>
  </w:footnote>
  <w:footnote w:type="continuationNotice" w:id="1">
    <w:p w14:paraId="40986FC6" w14:textId="77777777" w:rsidR="00FC1F8E" w:rsidRDefault="00FC1F8E">
      <w:pPr>
        <w:spacing w:after="0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4E5"/>
    <w:rsid w:val="00011E30"/>
    <w:rsid w:val="000B2583"/>
    <w:rsid w:val="001133A5"/>
    <w:rsid w:val="00123B68"/>
    <w:rsid w:val="00161551"/>
    <w:rsid w:val="00165562"/>
    <w:rsid w:val="001925A6"/>
    <w:rsid w:val="001E0EDD"/>
    <w:rsid w:val="001F3549"/>
    <w:rsid w:val="002E74E5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80B81"/>
    <w:rsid w:val="006009F5"/>
    <w:rsid w:val="00620628"/>
    <w:rsid w:val="006A6B00"/>
    <w:rsid w:val="006D7A6C"/>
    <w:rsid w:val="007061DB"/>
    <w:rsid w:val="007120F1"/>
    <w:rsid w:val="00836563"/>
    <w:rsid w:val="00880210"/>
    <w:rsid w:val="0089516C"/>
    <w:rsid w:val="008C7852"/>
    <w:rsid w:val="00931E5E"/>
    <w:rsid w:val="009D5C92"/>
    <w:rsid w:val="00A66CA2"/>
    <w:rsid w:val="00AF0ED8"/>
    <w:rsid w:val="00B24126"/>
    <w:rsid w:val="00B37731"/>
    <w:rsid w:val="00B94968"/>
    <w:rsid w:val="00DB6068"/>
    <w:rsid w:val="00F34678"/>
    <w:rsid w:val="00F60A8E"/>
    <w:rsid w:val="00F765FC"/>
    <w:rsid w:val="00F93BD3"/>
    <w:rsid w:val="00FB4EE1"/>
    <w:rsid w:val="00FC1F8E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C3E5DA"/>
  <w15:chartTrackingRefBased/>
  <w15:docId w15:val="{BFB7A0D9-60E9-41CF-A7EA-6195DD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2E74E5"/>
    <w:pPr>
      <w:spacing w:before="48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en-ZA%7b4C9108DF-D853-4DE4-9CE8-8B5C606D5C43%7d\%7b9B76718B-E311-498A-A59F-9C7A5C33190A%7dec3dd16a-135c-48c2-b6ca-157476fd729b-TFf0336339-45a6-4a3e-812f-7918ef210f4f_win32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{9B76718B-E311-498A-A59F-9C7A5C33190A}ec3dd16a-135c-48c2-b6ca-157476fd729b-TFf0336339-45a6-4a3e-812f-7918ef210f4f_win32.dotx</Template>
  <TotalTime>9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Mutshidzi Nduvheni</cp:lastModifiedBy>
  <cp:revision>1</cp:revision>
  <dcterms:created xsi:type="dcterms:W3CDTF">2026-09-07T19:21:00Z</dcterms:created>
  <dcterms:modified xsi:type="dcterms:W3CDTF">2026-09-07T19:30:00Z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